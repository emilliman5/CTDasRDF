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B64EBE" w14:textId="77777777" w:rsidR="007E7F81" w:rsidRDefault="007E7F81" w:rsidP="00C214A3">
      <w:pPr>
        <w:pStyle w:val="PaperBody"/>
        <w:widowControl/>
        <w:spacing w:before="0"/>
        <w:rPr>
          <w:i/>
          <w:iCs/>
          <w:noProof/>
          <w:sz w:val="20"/>
        </w:rPr>
      </w:pPr>
      <w:r>
        <w:rPr>
          <w:i/>
          <w:iCs/>
          <w:noProof/>
          <w:sz w:val="20"/>
        </w:rPr>
        <w:t xml:space="preserve"> PLACEHOLDER FILE</w:t>
      </w:r>
    </w:p>
    <w:p w14:paraId="4C9EEAC3" w14:textId="77777777" w:rsidR="007E7F81" w:rsidRDefault="007E7F81" w:rsidP="00C214A3">
      <w:pPr>
        <w:pStyle w:val="PaperBody"/>
        <w:widowControl/>
        <w:spacing w:before="0"/>
        <w:rPr>
          <w:i/>
          <w:iCs/>
          <w:noProof/>
          <w:sz w:val="20"/>
        </w:rPr>
      </w:pPr>
    </w:p>
    <w:p w14:paraId="5E137267" w14:textId="2F4513EE" w:rsidR="002C3A4C" w:rsidRPr="00EB1FC6" w:rsidRDefault="007E7F81" w:rsidP="00C214A3">
      <w:pPr>
        <w:pStyle w:val="PaperBody"/>
        <w:widowControl/>
        <w:spacing w:before="0"/>
        <w:rPr>
          <w:rFonts w:ascii="Arial" w:hAnsi="Arial" w:cs="Arial"/>
          <w:szCs w:val="18"/>
        </w:rPr>
      </w:pPr>
      <w:r>
        <w:rPr>
          <w:i/>
          <w:iCs/>
          <w:noProof/>
          <w:sz w:val="20"/>
        </w:rPr>
        <w:t xml:space="preserve">Will be replaced </w:t>
      </w:r>
      <w:bookmarkStart w:id="0" w:name="_GoBack"/>
      <w:bookmarkEnd w:id="0"/>
      <w:r>
        <w:rPr>
          <w:i/>
          <w:iCs/>
          <w:noProof/>
          <w:sz w:val="20"/>
        </w:rPr>
        <w:t>with published version of document</w:t>
      </w:r>
      <w:r w:rsidR="002C3A4C" w:rsidRPr="00EB1FC6">
        <w:rPr>
          <w:rFonts w:ascii="Arial" w:hAnsi="Arial" w:cs="Arial"/>
          <w:szCs w:val="18"/>
        </w:rPr>
        <w:t xml:space="preserve"> </w:t>
      </w:r>
    </w:p>
    <w:sectPr w:rsidR="002C3A4C" w:rsidRPr="00EB1FC6" w:rsidSect="00583900">
      <w:headerReference w:type="default" r:id="rId8"/>
      <w:footerReference w:type="default" r:id="rId9"/>
      <w:headerReference w:type="first" r:id="rId10"/>
      <w:footerReference w:type="first" r:id="rId11"/>
      <w:endnotePr>
        <w:numFmt w:val="decimal"/>
      </w:endnotePr>
      <w:type w:val="continuous"/>
      <w:pgSz w:w="12240" w:h="15840"/>
      <w:pgMar w:top="1080" w:right="1080" w:bottom="108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B24D38" w14:textId="77777777" w:rsidR="00B97D55" w:rsidRDefault="00B97D55">
      <w:r>
        <w:separator/>
      </w:r>
    </w:p>
  </w:endnote>
  <w:endnote w:type="continuationSeparator" w:id="0">
    <w:p w14:paraId="543B1C33" w14:textId="77777777" w:rsidR="00B97D55" w:rsidRDefault="00B97D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" w:fontKey="{BF744062-C6A0-41C3-8A63-0085858237B2}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  <w:embedRegular r:id="rId2" w:fontKey="{442A862D-D456-4E11-B652-3614B0C450D3}"/>
    <w:embedBold r:id="rId3" w:fontKey="{EEE988B3-95C9-464A-BBF9-277097B8C536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4F977A5A-5F32-44ED-BD1E-CAB2904EFFB6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fontKey="{8A92A371-DCF1-47DC-BA94-03B4794E136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F11138" w14:textId="5D4FA51F" w:rsidR="00A412A7" w:rsidRPr="00ED7234" w:rsidRDefault="00A412A7">
    <w:pPr>
      <w:pStyle w:val="Footer"/>
      <w:widowControl/>
      <w:jc w:val="center"/>
      <w:rPr>
        <w:rFonts w:ascii="Arial" w:hAnsi="Arial"/>
      </w:rPr>
    </w:pPr>
    <w:r w:rsidRPr="00ED7234">
      <w:rPr>
        <w:rStyle w:val="PageNumber"/>
        <w:rFonts w:ascii="Arial" w:hAnsi="Arial"/>
      </w:rPr>
      <w:fldChar w:fldCharType="begin"/>
    </w:r>
    <w:r w:rsidRPr="00ED7234">
      <w:rPr>
        <w:rStyle w:val="PageNumber"/>
        <w:rFonts w:ascii="Arial" w:hAnsi="Arial"/>
      </w:rPr>
      <w:instrText xml:space="preserve">page </w:instrText>
    </w:r>
    <w:r w:rsidRPr="00ED7234">
      <w:rPr>
        <w:rStyle w:val="PageNumber"/>
        <w:rFonts w:ascii="Arial" w:hAnsi="Arial"/>
      </w:rPr>
      <w:fldChar w:fldCharType="separate"/>
    </w:r>
    <w:r w:rsidR="007E7F81">
      <w:rPr>
        <w:rStyle w:val="PageNumber"/>
        <w:rFonts w:ascii="Arial" w:hAnsi="Arial"/>
        <w:noProof/>
      </w:rPr>
      <w:t>1</w:t>
    </w:r>
    <w:r w:rsidRPr="00ED7234">
      <w:rPr>
        <w:rStyle w:val="PageNumber"/>
        <w:rFonts w:ascii="Arial" w:hAnsi="Arial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D77803" w14:textId="77777777" w:rsidR="00A412A7" w:rsidRDefault="00A412A7">
    <w:pPr>
      <w:pStyle w:val="Footer"/>
      <w:jc w:val="center"/>
      <w:rPr>
        <w:rFonts w:ascii="Arial" w:hAnsi="Arial" w:cs="Arial"/>
      </w:rPr>
    </w:pPr>
    <w:r>
      <w:rPr>
        <w:rFonts w:ascii="Arial" w:hAnsi="Arial" w:cs="Arial"/>
        <w:snapToGrid w:val="0"/>
      </w:rPr>
      <w:t xml:space="preserve">- </w:t>
    </w:r>
    <w:r>
      <w:rPr>
        <w:rFonts w:ascii="Arial" w:hAnsi="Arial" w:cs="Arial"/>
        <w:snapToGrid w:val="0"/>
      </w:rPr>
      <w:fldChar w:fldCharType="begin"/>
    </w:r>
    <w:r>
      <w:rPr>
        <w:rFonts w:ascii="Arial" w:hAnsi="Arial" w:cs="Arial"/>
        <w:snapToGrid w:val="0"/>
      </w:rPr>
      <w:instrText xml:space="preserve"> PAGE </w:instrText>
    </w:r>
    <w:r>
      <w:rPr>
        <w:rFonts w:ascii="Arial" w:hAnsi="Arial" w:cs="Arial"/>
        <w:snapToGrid w:val="0"/>
      </w:rPr>
      <w:fldChar w:fldCharType="separate"/>
    </w:r>
    <w:r>
      <w:rPr>
        <w:rFonts w:ascii="Arial" w:hAnsi="Arial" w:cs="Arial"/>
        <w:noProof/>
        <w:snapToGrid w:val="0"/>
      </w:rPr>
      <w:t>1</w:t>
    </w:r>
    <w:r>
      <w:rPr>
        <w:rFonts w:ascii="Arial" w:hAnsi="Arial" w:cs="Arial"/>
        <w:snapToGrid w:val="0"/>
      </w:rPr>
      <w:fldChar w:fldCharType="end"/>
    </w:r>
    <w:r>
      <w:rPr>
        <w:rFonts w:ascii="Arial" w:hAnsi="Arial" w:cs="Arial"/>
        <w:snapToGrid w:val="0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B46FA2" w14:textId="77777777" w:rsidR="00B97D55" w:rsidRDefault="00B97D55">
      <w:r>
        <w:separator/>
      </w:r>
    </w:p>
  </w:footnote>
  <w:footnote w:type="continuationSeparator" w:id="0">
    <w:p w14:paraId="172C638F" w14:textId="77777777" w:rsidR="00B97D55" w:rsidRDefault="00B97D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EBF8DE" w14:textId="23273E65" w:rsidR="00A412A7" w:rsidRDefault="00A412A7">
    <w:pPr>
      <w:jc w:val="center"/>
      <w:rPr>
        <w:rFonts w:ascii="Arial" w:hAnsi="Arial" w:cs="Arial"/>
        <w:b/>
        <w:bCs/>
        <w:sz w:val="24"/>
      </w:rPr>
    </w:pPr>
    <w:r>
      <w:rPr>
        <w:rFonts w:ascii="Arial" w:hAnsi="Arial" w:cs="Arial"/>
        <w:b/>
        <w:bCs/>
        <w:sz w:val="24"/>
      </w:rPr>
      <w:t>PhUSE 201</w:t>
    </w:r>
    <w:r w:rsidR="003F2F6B">
      <w:rPr>
        <w:rFonts w:ascii="Arial" w:hAnsi="Arial" w:cs="Arial"/>
        <w:b/>
        <w:bCs/>
        <w:sz w:val="24"/>
      </w:rPr>
      <w:t>8</w:t>
    </w:r>
    <w:r>
      <w:rPr>
        <w:rFonts w:ascii="Arial" w:hAnsi="Arial" w:cs="Arial"/>
        <w:b/>
        <w:bCs/>
        <w:sz w:val="24"/>
      </w:rPr>
      <w:br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F89C98" w14:textId="77777777" w:rsidR="00A412A7" w:rsidRDefault="00A412A7">
    <w:pPr>
      <w:pStyle w:val="Header"/>
      <w:rPr>
        <w:rFonts w:ascii="Arial" w:hAnsi="Arial"/>
        <w:b w:val="0"/>
      </w:rPr>
    </w:pPr>
    <w:r>
      <w:rPr>
        <w:rFonts w:ascii="Arial" w:hAnsi="Arial"/>
        <w:b w:val="0"/>
      </w:rPr>
      <w:t>Paper ##-28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9014D15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517A229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A218FB6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07ACD01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815C3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7A78CC1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139EE99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CCEAE50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E8BE5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4BF451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0776B9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9BF111B"/>
    <w:multiLevelType w:val="hybridMultilevel"/>
    <w:tmpl w:val="B964B7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B045C4A"/>
    <w:multiLevelType w:val="hybridMultilevel"/>
    <w:tmpl w:val="B86A4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31583D"/>
    <w:multiLevelType w:val="hybridMultilevel"/>
    <w:tmpl w:val="DDB27D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9EA4A1E"/>
    <w:multiLevelType w:val="hybridMultilevel"/>
    <w:tmpl w:val="6174F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565922"/>
    <w:multiLevelType w:val="hybridMultilevel"/>
    <w:tmpl w:val="8EDE6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E45B9F"/>
    <w:multiLevelType w:val="hybridMultilevel"/>
    <w:tmpl w:val="3576814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501A96"/>
    <w:multiLevelType w:val="hybridMultilevel"/>
    <w:tmpl w:val="5FA480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A771C3"/>
    <w:multiLevelType w:val="hybridMultilevel"/>
    <w:tmpl w:val="0C8CCB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F52620"/>
    <w:multiLevelType w:val="hybridMultilevel"/>
    <w:tmpl w:val="9DCAE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02E24"/>
    <w:multiLevelType w:val="hybridMultilevel"/>
    <w:tmpl w:val="86B2E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B83E60"/>
    <w:multiLevelType w:val="hybridMultilevel"/>
    <w:tmpl w:val="30104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D64845"/>
    <w:multiLevelType w:val="hybridMultilevel"/>
    <w:tmpl w:val="79983478"/>
    <w:lvl w:ilvl="0" w:tplc="44C0DA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7C8B4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34893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D3053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149E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807E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980F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4092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EA65F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47CD4578"/>
    <w:multiLevelType w:val="hybridMultilevel"/>
    <w:tmpl w:val="B9C0A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5F74A5"/>
    <w:multiLevelType w:val="hybridMultilevel"/>
    <w:tmpl w:val="7A92C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6954AA"/>
    <w:multiLevelType w:val="hybridMultilevel"/>
    <w:tmpl w:val="6D943C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7A63A8"/>
    <w:multiLevelType w:val="hybridMultilevel"/>
    <w:tmpl w:val="C7CE9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FE32E8"/>
    <w:multiLevelType w:val="hybridMultilevel"/>
    <w:tmpl w:val="4F248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317EC4"/>
    <w:multiLevelType w:val="hybridMultilevel"/>
    <w:tmpl w:val="1460F1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22E5CA2"/>
    <w:multiLevelType w:val="hybridMultilevel"/>
    <w:tmpl w:val="09F09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DD5AA6"/>
    <w:multiLevelType w:val="hybridMultilevel"/>
    <w:tmpl w:val="C4661CF4"/>
    <w:lvl w:ilvl="0" w:tplc="037C16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24D54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CA62D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CC2E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F4DE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24D1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5E2A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C3C9E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8EB3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68B93BC9"/>
    <w:multiLevelType w:val="hybridMultilevel"/>
    <w:tmpl w:val="BAFE119A"/>
    <w:lvl w:ilvl="0" w:tplc="933A8C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36DD3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F8427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DEC9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A011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7498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FE0A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0056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70F1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69831B9B"/>
    <w:multiLevelType w:val="hybridMultilevel"/>
    <w:tmpl w:val="8D0CA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9F0E72"/>
    <w:multiLevelType w:val="hybridMultilevel"/>
    <w:tmpl w:val="D6D06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1316CC"/>
    <w:multiLevelType w:val="hybridMultilevel"/>
    <w:tmpl w:val="914C7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792C4F"/>
    <w:multiLevelType w:val="multilevel"/>
    <w:tmpl w:val="21841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D42583"/>
    <w:multiLevelType w:val="hybridMultilevel"/>
    <w:tmpl w:val="7D42B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5"/>
  </w:num>
  <w:num w:numId="3">
    <w:abstractNumId w:val="19"/>
  </w:num>
  <w:num w:numId="4">
    <w:abstractNumId w:val="27"/>
  </w:num>
  <w:num w:numId="5">
    <w:abstractNumId w:val="23"/>
  </w:num>
  <w:num w:numId="6">
    <w:abstractNumId w:val="31"/>
  </w:num>
  <w:num w:numId="7">
    <w:abstractNumId w:val="30"/>
  </w:num>
  <w:num w:numId="8">
    <w:abstractNumId w:val="22"/>
  </w:num>
  <w:num w:numId="9">
    <w:abstractNumId w:val="16"/>
  </w:num>
  <w:num w:numId="10">
    <w:abstractNumId w:val="18"/>
  </w:num>
  <w:num w:numId="11">
    <w:abstractNumId w:val="20"/>
  </w:num>
  <w:num w:numId="12">
    <w:abstractNumId w:val="28"/>
  </w:num>
  <w:num w:numId="13">
    <w:abstractNumId w:val="34"/>
  </w:num>
  <w:num w:numId="14">
    <w:abstractNumId w:val="25"/>
  </w:num>
  <w:num w:numId="15">
    <w:abstractNumId w:val="29"/>
  </w:num>
  <w:num w:numId="16">
    <w:abstractNumId w:val="21"/>
  </w:num>
  <w:num w:numId="17">
    <w:abstractNumId w:val="0"/>
  </w:num>
  <w:num w:numId="18">
    <w:abstractNumId w:val="1"/>
  </w:num>
  <w:num w:numId="19">
    <w:abstractNumId w:val="2"/>
  </w:num>
  <w:num w:numId="20">
    <w:abstractNumId w:val="3"/>
  </w:num>
  <w:num w:numId="21">
    <w:abstractNumId w:val="4"/>
  </w:num>
  <w:num w:numId="22">
    <w:abstractNumId w:val="9"/>
  </w:num>
  <w:num w:numId="23">
    <w:abstractNumId w:val="5"/>
  </w:num>
  <w:num w:numId="24">
    <w:abstractNumId w:val="6"/>
  </w:num>
  <w:num w:numId="25">
    <w:abstractNumId w:val="7"/>
  </w:num>
  <w:num w:numId="26">
    <w:abstractNumId w:val="8"/>
  </w:num>
  <w:num w:numId="27">
    <w:abstractNumId w:val="10"/>
  </w:num>
  <w:num w:numId="28">
    <w:abstractNumId w:val="36"/>
  </w:num>
  <w:num w:numId="29">
    <w:abstractNumId w:val="32"/>
  </w:num>
  <w:num w:numId="30">
    <w:abstractNumId w:val="12"/>
  </w:num>
  <w:num w:numId="31">
    <w:abstractNumId w:val="33"/>
  </w:num>
  <w:num w:numId="32">
    <w:abstractNumId w:val="11"/>
  </w:num>
  <w:num w:numId="33">
    <w:abstractNumId w:val="17"/>
  </w:num>
  <w:num w:numId="34">
    <w:abstractNumId w:val="24"/>
  </w:num>
  <w:num w:numId="35">
    <w:abstractNumId w:val="15"/>
  </w:num>
  <w:num w:numId="36">
    <w:abstractNumId w:val="13"/>
  </w:num>
  <w:num w:numId="37">
    <w:abstractNumId w:val="2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attachedTemplate r:id="rId1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trackRevisions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pos w:val="sectEnd"/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3A21"/>
    <w:rsid w:val="00001DE8"/>
    <w:rsid w:val="000035DC"/>
    <w:rsid w:val="00010233"/>
    <w:rsid w:val="000247C5"/>
    <w:rsid w:val="00024C99"/>
    <w:rsid w:val="000270FF"/>
    <w:rsid w:val="0003427A"/>
    <w:rsid w:val="0003491C"/>
    <w:rsid w:val="000353DA"/>
    <w:rsid w:val="00036A84"/>
    <w:rsid w:val="00037143"/>
    <w:rsid w:val="000441ED"/>
    <w:rsid w:val="000463C2"/>
    <w:rsid w:val="00047C48"/>
    <w:rsid w:val="00052A3E"/>
    <w:rsid w:val="00054488"/>
    <w:rsid w:val="0005612F"/>
    <w:rsid w:val="00060054"/>
    <w:rsid w:val="00062527"/>
    <w:rsid w:val="000631EC"/>
    <w:rsid w:val="000655BD"/>
    <w:rsid w:val="00065924"/>
    <w:rsid w:val="00065B26"/>
    <w:rsid w:val="0006610E"/>
    <w:rsid w:val="000713A7"/>
    <w:rsid w:val="0007197F"/>
    <w:rsid w:val="000722A7"/>
    <w:rsid w:val="000735B3"/>
    <w:rsid w:val="00076BBD"/>
    <w:rsid w:val="0008141C"/>
    <w:rsid w:val="00081F22"/>
    <w:rsid w:val="000835FD"/>
    <w:rsid w:val="00084871"/>
    <w:rsid w:val="00086CAB"/>
    <w:rsid w:val="00091977"/>
    <w:rsid w:val="00093220"/>
    <w:rsid w:val="000A0F4A"/>
    <w:rsid w:val="000A498B"/>
    <w:rsid w:val="000A7532"/>
    <w:rsid w:val="000B0E32"/>
    <w:rsid w:val="000B4725"/>
    <w:rsid w:val="000B4CDE"/>
    <w:rsid w:val="000B5A65"/>
    <w:rsid w:val="000B7BC3"/>
    <w:rsid w:val="000C0800"/>
    <w:rsid w:val="000C54A0"/>
    <w:rsid w:val="000C57BA"/>
    <w:rsid w:val="000D0B8F"/>
    <w:rsid w:val="000D0D95"/>
    <w:rsid w:val="000D217B"/>
    <w:rsid w:val="000E2F50"/>
    <w:rsid w:val="000E5D1B"/>
    <w:rsid w:val="000E6A3E"/>
    <w:rsid w:val="000F1105"/>
    <w:rsid w:val="000F11A3"/>
    <w:rsid w:val="000F19B4"/>
    <w:rsid w:val="000F6C12"/>
    <w:rsid w:val="001025ED"/>
    <w:rsid w:val="00103446"/>
    <w:rsid w:val="00103C61"/>
    <w:rsid w:val="00104CFD"/>
    <w:rsid w:val="001119B9"/>
    <w:rsid w:val="00111F6B"/>
    <w:rsid w:val="00115ECB"/>
    <w:rsid w:val="00121359"/>
    <w:rsid w:val="00125A16"/>
    <w:rsid w:val="00125C6A"/>
    <w:rsid w:val="00126060"/>
    <w:rsid w:val="001310C7"/>
    <w:rsid w:val="00133810"/>
    <w:rsid w:val="00134028"/>
    <w:rsid w:val="001345CA"/>
    <w:rsid w:val="00135196"/>
    <w:rsid w:val="00136328"/>
    <w:rsid w:val="00145226"/>
    <w:rsid w:val="00146FCA"/>
    <w:rsid w:val="00147D83"/>
    <w:rsid w:val="00150BAA"/>
    <w:rsid w:val="00156876"/>
    <w:rsid w:val="00156D35"/>
    <w:rsid w:val="00157141"/>
    <w:rsid w:val="00157172"/>
    <w:rsid w:val="001615ED"/>
    <w:rsid w:val="00163982"/>
    <w:rsid w:val="00163ECB"/>
    <w:rsid w:val="00164660"/>
    <w:rsid w:val="00166CFF"/>
    <w:rsid w:val="00167642"/>
    <w:rsid w:val="00175B26"/>
    <w:rsid w:val="00176E98"/>
    <w:rsid w:val="00181ED9"/>
    <w:rsid w:val="001829E4"/>
    <w:rsid w:val="00186D1C"/>
    <w:rsid w:val="001960DA"/>
    <w:rsid w:val="001A0C60"/>
    <w:rsid w:val="001A145F"/>
    <w:rsid w:val="001A2874"/>
    <w:rsid w:val="001A42B9"/>
    <w:rsid w:val="001A4ACE"/>
    <w:rsid w:val="001A72A4"/>
    <w:rsid w:val="001B0945"/>
    <w:rsid w:val="001B1474"/>
    <w:rsid w:val="001B29AC"/>
    <w:rsid w:val="001B442D"/>
    <w:rsid w:val="001B5D1B"/>
    <w:rsid w:val="001B62A1"/>
    <w:rsid w:val="001B701F"/>
    <w:rsid w:val="001C12D2"/>
    <w:rsid w:val="001C1E2F"/>
    <w:rsid w:val="001C5FAB"/>
    <w:rsid w:val="001C77F8"/>
    <w:rsid w:val="001E042C"/>
    <w:rsid w:val="001E194C"/>
    <w:rsid w:val="001E33B1"/>
    <w:rsid w:val="001E4A0E"/>
    <w:rsid w:val="001E54A8"/>
    <w:rsid w:val="001E555C"/>
    <w:rsid w:val="001E6264"/>
    <w:rsid w:val="001E79A1"/>
    <w:rsid w:val="001F036D"/>
    <w:rsid w:val="001F1DF6"/>
    <w:rsid w:val="001F3F60"/>
    <w:rsid w:val="001F3F62"/>
    <w:rsid w:val="001F6B18"/>
    <w:rsid w:val="001F7023"/>
    <w:rsid w:val="001F779B"/>
    <w:rsid w:val="00202CBB"/>
    <w:rsid w:val="00204780"/>
    <w:rsid w:val="0020502E"/>
    <w:rsid w:val="002053BC"/>
    <w:rsid w:val="00206F90"/>
    <w:rsid w:val="0020767A"/>
    <w:rsid w:val="00210318"/>
    <w:rsid w:val="002112E2"/>
    <w:rsid w:val="00214260"/>
    <w:rsid w:val="002169B8"/>
    <w:rsid w:val="002178BD"/>
    <w:rsid w:val="00217D50"/>
    <w:rsid w:val="00220647"/>
    <w:rsid w:val="002222F3"/>
    <w:rsid w:val="00223829"/>
    <w:rsid w:val="002238EB"/>
    <w:rsid w:val="00224008"/>
    <w:rsid w:val="00225619"/>
    <w:rsid w:val="00226B7D"/>
    <w:rsid w:val="00233CE6"/>
    <w:rsid w:val="00240844"/>
    <w:rsid w:val="002413DC"/>
    <w:rsid w:val="002449AF"/>
    <w:rsid w:val="00245FD6"/>
    <w:rsid w:val="002472C2"/>
    <w:rsid w:val="00254C0A"/>
    <w:rsid w:val="00255D83"/>
    <w:rsid w:val="0026175E"/>
    <w:rsid w:val="00262788"/>
    <w:rsid w:val="00265F77"/>
    <w:rsid w:val="002732FA"/>
    <w:rsid w:val="002735F3"/>
    <w:rsid w:val="00275219"/>
    <w:rsid w:val="002760AA"/>
    <w:rsid w:val="002775C6"/>
    <w:rsid w:val="002818DE"/>
    <w:rsid w:val="002859BD"/>
    <w:rsid w:val="002878F0"/>
    <w:rsid w:val="00291DA5"/>
    <w:rsid w:val="00293FC0"/>
    <w:rsid w:val="00294620"/>
    <w:rsid w:val="00296024"/>
    <w:rsid w:val="00296EAF"/>
    <w:rsid w:val="002A0502"/>
    <w:rsid w:val="002A19F1"/>
    <w:rsid w:val="002A2095"/>
    <w:rsid w:val="002A52CB"/>
    <w:rsid w:val="002A5EE2"/>
    <w:rsid w:val="002A7BD2"/>
    <w:rsid w:val="002B06B3"/>
    <w:rsid w:val="002B073B"/>
    <w:rsid w:val="002B222C"/>
    <w:rsid w:val="002B6E7C"/>
    <w:rsid w:val="002C141F"/>
    <w:rsid w:val="002C3A4C"/>
    <w:rsid w:val="002C4D69"/>
    <w:rsid w:val="002C7679"/>
    <w:rsid w:val="002C7931"/>
    <w:rsid w:val="002C7A94"/>
    <w:rsid w:val="002D05C9"/>
    <w:rsid w:val="002D10D1"/>
    <w:rsid w:val="002D3EB6"/>
    <w:rsid w:val="002D511A"/>
    <w:rsid w:val="002D5B73"/>
    <w:rsid w:val="002D79FB"/>
    <w:rsid w:val="002E07DF"/>
    <w:rsid w:val="002E2421"/>
    <w:rsid w:val="002F4028"/>
    <w:rsid w:val="002F5D5C"/>
    <w:rsid w:val="002F6D99"/>
    <w:rsid w:val="00300FB7"/>
    <w:rsid w:val="00301772"/>
    <w:rsid w:val="00303560"/>
    <w:rsid w:val="00304EF4"/>
    <w:rsid w:val="00305845"/>
    <w:rsid w:val="00305E86"/>
    <w:rsid w:val="00305FF7"/>
    <w:rsid w:val="00313C08"/>
    <w:rsid w:val="00314E37"/>
    <w:rsid w:val="00317536"/>
    <w:rsid w:val="003202F6"/>
    <w:rsid w:val="00327236"/>
    <w:rsid w:val="00327E20"/>
    <w:rsid w:val="003305CA"/>
    <w:rsid w:val="003355EC"/>
    <w:rsid w:val="00336D7F"/>
    <w:rsid w:val="00337C50"/>
    <w:rsid w:val="003431B0"/>
    <w:rsid w:val="00343201"/>
    <w:rsid w:val="00343F4A"/>
    <w:rsid w:val="00345B82"/>
    <w:rsid w:val="0034630A"/>
    <w:rsid w:val="00351CD3"/>
    <w:rsid w:val="00353146"/>
    <w:rsid w:val="00354570"/>
    <w:rsid w:val="003550F3"/>
    <w:rsid w:val="003605D3"/>
    <w:rsid w:val="00361526"/>
    <w:rsid w:val="00362216"/>
    <w:rsid w:val="00362499"/>
    <w:rsid w:val="003635A7"/>
    <w:rsid w:val="00363779"/>
    <w:rsid w:val="00364FA7"/>
    <w:rsid w:val="0036586B"/>
    <w:rsid w:val="00366DB2"/>
    <w:rsid w:val="00367F72"/>
    <w:rsid w:val="00377935"/>
    <w:rsid w:val="003801C1"/>
    <w:rsid w:val="003809F1"/>
    <w:rsid w:val="00380A6C"/>
    <w:rsid w:val="0038128D"/>
    <w:rsid w:val="003815CA"/>
    <w:rsid w:val="00382327"/>
    <w:rsid w:val="00382433"/>
    <w:rsid w:val="00385146"/>
    <w:rsid w:val="003863AD"/>
    <w:rsid w:val="00386867"/>
    <w:rsid w:val="003901F9"/>
    <w:rsid w:val="003920C3"/>
    <w:rsid w:val="00393383"/>
    <w:rsid w:val="00395257"/>
    <w:rsid w:val="00396159"/>
    <w:rsid w:val="003963BF"/>
    <w:rsid w:val="0039704A"/>
    <w:rsid w:val="003A2928"/>
    <w:rsid w:val="003A502C"/>
    <w:rsid w:val="003A7DE5"/>
    <w:rsid w:val="003B6E5F"/>
    <w:rsid w:val="003C0BAE"/>
    <w:rsid w:val="003C546B"/>
    <w:rsid w:val="003C58C6"/>
    <w:rsid w:val="003C6F2E"/>
    <w:rsid w:val="003C7515"/>
    <w:rsid w:val="003D2337"/>
    <w:rsid w:val="003D2F67"/>
    <w:rsid w:val="003D3C98"/>
    <w:rsid w:val="003D4D71"/>
    <w:rsid w:val="003D4DED"/>
    <w:rsid w:val="003D5840"/>
    <w:rsid w:val="003D6774"/>
    <w:rsid w:val="003D7290"/>
    <w:rsid w:val="003D7746"/>
    <w:rsid w:val="003E3FC6"/>
    <w:rsid w:val="003E60BF"/>
    <w:rsid w:val="003E777B"/>
    <w:rsid w:val="003E78D6"/>
    <w:rsid w:val="003F18DE"/>
    <w:rsid w:val="003F2924"/>
    <w:rsid w:val="003F2F6B"/>
    <w:rsid w:val="003F3941"/>
    <w:rsid w:val="003F4ABD"/>
    <w:rsid w:val="003F58F9"/>
    <w:rsid w:val="003F6AF7"/>
    <w:rsid w:val="003F7D18"/>
    <w:rsid w:val="00400EE1"/>
    <w:rsid w:val="00404ADF"/>
    <w:rsid w:val="00405B59"/>
    <w:rsid w:val="00411A9B"/>
    <w:rsid w:val="004127F6"/>
    <w:rsid w:val="00413888"/>
    <w:rsid w:val="00414926"/>
    <w:rsid w:val="0041543C"/>
    <w:rsid w:val="00415864"/>
    <w:rsid w:val="00415CF0"/>
    <w:rsid w:val="00416CBE"/>
    <w:rsid w:val="004176BD"/>
    <w:rsid w:val="00417CD0"/>
    <w:rsid w:val="00417E05"/>
    <w:rsid w:val="004201BA"/>
    <w:rsid w:val="004206D7"/>
    <w:rsid w:val="0042125A"/>
    <w:rsid w:val="00423BA2"/>
    <w:rsid w:val="004252DB"/>
    <w:rsid w:val="004264DC"/>
    <w:rsid w:val="00427997"/>
    <w:rsid w:val="00431882"/>
    <w:rsid w:val="00440538"/>
    <w:rsid w:val="004410CF"/>
    <w:rsid w:val="00441667"/>
    <w:rsid w:val="00441866"/>
    <w:rsid w:val="004425CC"/>
    <w:rsid w:val="00443E36"/>
    <w:rsid w:val="00443FC6"/>
    <w:rsid w:val="00444374"/>
    <w:rsid w:val="004449A5"/>
    <w:rsid w:val="00447C9B"/>
    <w:rsid w:val="00447E6F"/>
    <w:rsid w:val="0045203D"/>
    <w:rsid w:val="00452A27"/>
    <w:rsid w:val="004540FB"/>
    <w:rsid w:val="00454701"/>
    <w:rsid w:val="0046265D"/>
    <w:rsid w:val="004671CD"/>
    <w:rsid w:val="00467583"/>
    <w:rsid w:val="00472733"/>
    <w:rsid w:val="004744A6"/>
    <w:rsid w:val="00475C8C"/>
    <w:rsid w:val="00477F39"/>
    <w:rsid w:val="0048024C"/>
    <w:rsid w:val="00481F19"/>
    <w:rsid w:val="0048207D"/>
    <w:rsid w:val="00484153"/>
    <w:rsid w:val="0048443E"/>
    <w:rsid w:val="00485678"/>
    <w:rsid w:val="00486291"/>
    <w:rsid w:val="0048762F"/>
    <w:rsid w:val="00491098"/>
    <w:rsid w:val="0049113E"/>
    <w:rsid w:val="0049128A"/>
    <w:rsid w:val="00491F97"/>
    <w:rsid w:val="004966D1"/>
    <w:rsid w:val="004970BA"/>
    <w:rsid w:val="00497B47"/>
    <w:rsid w:val="004A4EAE"/>
    <w:rsid w:val="004A515D"/>
    <w:rsid w:val="004A54AA"/>
    <w:rsid w:val="004A6B1E"/>
    <w:rsid w:val="004B33D2"/>
    <w:rsid w:val="004B39B9"/>
    <w:rsid w:val="004B4DC3"/>
    <w:rsid w:val="004C0225"/>
    <w:rsid w:val="004C30FB"/>
    <w:rsid w:val="004C4D03"/>
    <w:rsid w:val="004C5BE7"/>
    <w:rsid w:val="004D26D3"/>
    <w:rsid w:val="004D5888"/>
    <w:rsid w:val="004D58B1"/>
    <w:rsid w:val="004E14CF"/>
    <w:rsid w:val="004E1A99"/>
    <w:rsid w:val="004E4415"/>
    <w:rsid w:val="004E5846"/>
    <w:rsid w:val="004F0D31"/>
    <w:rsid w:val="004F3EA2"/>
    <w:rsid w:val="004F5997"/>
    <w:rsid w:val="004F5F2D"/>
    <w:rsid w:val="00503725"/>
    <w:rsid w:val="005068A9"/>
    <w:rsid w:val="0051121C"/>
    <w:rsid w:val="005121A5"/>
    <w:rsid w:val="005122BE"/>
    <w:rsid w:val="00513B04"/>
    <w:rsid w:val="00515912"/>
    <w:rsid w:val="00515E6C"/>
    <w:rsid w:val="0051602C"/>
    <w:rsid w:val="00516612"/>
    <w:rsid w:val="005174CA"/>
    <w:rsid w:val="00522F81"/>
    <w:rsid w:val="00523ADA"/>
    <w:rsid w:val="00524F6A"/>
    <w:rsid w:val="005252D7"/>
    <w:rsid w:val="00531094"/>
    <w:rsid w:val="005356A3"/>
    <w:rsid w:val="00537BBE"/>
    <w:rsid w:val="005404A9"/>
    <w:rsid w:val="005415A2"/>
    <w:rsid w:val="00545F61"/>
    <w:rsid w:val="00546D7C"/>
    <w:rsid w:val="0055059E"/>
    <w:rsid w:val="00552721"/>
    <w:rsid w:val="00553A6E"/>
    <w:rsid w:val="00556A91"/>
    <w:rsid w:val="00557807"/>
    <w:rsid w:val="00561A22"/>
    <w:rsid w:val="005639B7"/>
    <w:rsid w:val="00564B55"/>
    <w:rsid w:val="0056731E"/>
    <w:rsid w:val="00567400"/>
    <w:rsid w:val="00573159"/>
    <w:rsid w:val="00574683"/>
    <w:rsid w:val="005747B9"/>
    <w:rsid w:val="00575F5A"/>
    <w:rsid w:val="00576EA3"/>
    <w:rsid w:val="00577382"/>
    <w:rsid w:val="0057745A"/>
    <w:rsid w:val="00577D1C"/>
    <w:rsid w:val="00583900"/>
    <w:rsid w:val="00583CDD"/>
    <w:rsid w:val="00585976"/>
    <w:rsid w:val="00586AB4"/>
    <w:rsid w:val="005872BD"/>
    <w:rsid w:val="00590436"/>
    <w:rsid w:val="00591393"/>
    <w:rsid w:val="005913B0"/>
    <w:rsid w:val="005916D6"/>
    <w:rsid w:val="00593915"/>
    <w:rsid w:val="005939BD"/>
    <w:rsid w:val="00593CCD"/>
    <w:rsid w:val="00596731"/>
    <w:rsid w:val="00597D40"/>
    <w:rsid w:val="005A12F9"/>
    <w:rsid w:val="005A2822"/>
    <w:rsid w:val="005A418E"/>
    <w:rsid w:val="005A502E"/>
    <w:rsid w:val="005B23C8"/>
    <w:rsid w:val="005B2A04"/>
    <w:rsid w:val="005B3257"/>
    <w:rsid w:val="005B3877"/>
    <w:rsid w:val="005B7D47"/>
    <w:rsid w:val="005C0FCC"/>
    <w:rsid w:val="005C18D1"/>
    <w:rsid w:val="005C2046"/>
    <w:rsid w:val="005C60BD"/>
    <w:rsid w:val="005C739A"/>
    <w:rsid w:val="005C73B5"/>
    <w:rsid w:val="005D1817"/>
    <w:rsid w:val="005D1920"/>
    <w:rsid w:val="005D1A5B"/>
    <w:rsid w:val="005D3A40"/>
    <w:rsid w:val="005D50A7"/>
    <w:rsid w:val="005D5B55"/>
    <w:rsid w:val="005D5D49"/>
    <w:rsid w:val="005D65FA"/>
    <w:rsid w:val="005E1803"/>
    <w:rsid w:val="005E274A"/>
    <w:rsid w:val="005E27C4"/>
    <w:rsid w:val="005F23AA"/>
    <w:rsid w:val="005F2DD6"/>
    <w:rsid w:val="005F3C8E"/>
    <w:rsid w:val="005F425F"/>
    <w:rsid w:val="00607BBE"/>
    <w:rsid w:val="00611A07"/>
    <w:rsid w:val="00612DA0"/>
    <w:rsid w:val="00612FFA"/>
    <w:rsid w:val="006204F4"/>
    <w:rsid w:val="0062056B"/>
    <w:rsid w:val="00622CAB"/>
    <w:rsid w:val="00623432"/>
    <w:rsid w:val="006272E2"/>
    <w:rsid w:val="00631890"/>
    <w:rsid w:val="00631E28"/>
    <w:rsid w:val="00633D17"/>
    <w:rsid w:val="0063494F"/>
    <w:rsid w:val="00634ADB"/>
    <w:rsid w:val="00637226"/>
    <w:rsid w:val="00637D2B"/>
    <w:rsid w:val="00640171"/>
    <w:rsid w:val="0064202F"/>
    <w:rsid w:val="006437D0"/>
    <w:rsid w:val="00650C1E"/>
    <w:rsid w:val="006518E5"/>
    <w:rsid w:val="00654BF9"/>
    <w:rsid w:val="00655B92"/>
    <w:rsid w:val="006642D2"/>
    <w:rsid w:val="006643E6"/>
    <w:rsid w:val="00664F1B"/>
    <w:rsid w:val="00665D07"/>
    <w:rsid w:val="00666A45"/>
    <w:rsid w:val="00667D06"/>
    <w:rsid w:val="00667DDB"/>
    <w:rsid w:val="0067047C"/>
    <w:rsid w:val="006704F1"/>
    <w:rsid w:val="00674C56"/>
    <w:rsid w:val="00675B67"/>
    <w:rsid w:val="006809F3"/>
    <w:rsid w:val="00683312"/>
    <w:rsid w:val="00687CAF"/>
    <w:rsid w:val="00696FEE"/>
    <w:rsid w:val="006A17CE"/>
    <w:rsid w:val="006A61FF"/>
    <w:rsid w:val="006A71DD"/>
    <w:rsid w:val="006A7349"/>
    <w:rsid w:val="006B15F5"/>
    <w:rsid w:val="006B1626"/>
    <w:rsid w:val="006B4FF0"/>
    <w:rsid w:val="006B5FE8"/>
    <w:rsid w:val="006B6629"/>
    <w:rsid w:val="006C1528"/>
    <w:rsid w:val="006C23B2"/>
    <w:rsid w:val="006C35C5"/>
    <w:rsid w:val="006C6645"/>
    <w:rsid w:val="006C6657"/>
    <w:rsid w:val="006C7724"/>
    <w:rsid w:val="006C7C6D"/>
    <w:rsid w:val="006C7E20"/>
    <w:rsid w:val="006D095E"/>
    <w:rsid w:val="006D43D9"/>
    <w:rsid w:val="006D5DCB"/>
    <w:rsid w:val="006D6759"/>
    <w:rsid w:val="006D6F22"/>
    <w:rsid w:val="006D790F"/>
    <w:rsid w:val="006E1082"/>
    <w:rsid w:val="006E15BB"/>
    <w:rsid w:val="006E27B7"/>
    <w:rsid w:val="006E76D5"/>
    <w:rsid w:val="006F0073"/>
    <w:rsid w:val="006F0CE3"/>
    <w:rsid w:val="006F2150"/>
    <w:rsid w:val="006F230E"/>
    <w:rsid w:val="006F2AAC"/>
    <w:rsid w:val="006F761A"/>
    <w:rsid w:val="0070041C"/>
    <w:rsid w:val="0070171F"/>
    <w:rsid w:val="00701A9F"/>
    <w:rsid w:val="00701BB4"/>
    <w:rsid w:val="007029C0"/>
    <w:rsid w:val="00702F88"/>
    <w:rsid w:val="00703FE7"/>
    <w:rsid w:val="0071065C"/>
    <w:rsid w:val="007115F2"/>
    <w:rsid w:val="00711716"/>
    <w:rsid w:val="00711CA4"/>
    <w:rsid w:val="00711F13"/>
    <w:rsid w:val="00712632"/>
    <w:rsid w:val="00713DAF"/>
    <w:rsid w:val="00716BA5"/>
    <w:rsid w:val="00720016"/>
    <w:rsid w:val="00721B7D"/>
    <w:rsid w:val="00722791"/>
    <w:rsid w:val="00722AE1"/>
    <w:rsid w:val="0072406E"/>
    <w:rsid w:val="00725D21"/>
    <w:rsid w:val="00727355"/>
    <w:rsid w:val="00730B9A"/>
    <w:rsid w:val="00731CAA"/>
    <w:rsid w:val="007324CC"/>
    <w:rsid w:val="00733380"/>
    <w:rsid w:val="0073345A"/>
    <w:rsid w:val="007336EE"/>
    <w:rsid w:val="0073447D"/>
    <w:rsid w:val="007372F7"/>
    <w:rsid w:val="0074139F"/>
    <w:rsid w:val="007430E0"/>
    <w:rsid w:val="007436F2"/>
    <w:rsid w:val="00743A21"/>
    <w:rsid w:val="007472DF"/>
    <w:rsid w:val="007517DD"/>
    <w:rsid w:val="00752418"/>
    <w:rsid w:val="007524DF"/>
    <w:rsid w:val="007536F4"/>
    <w:rsid w:val="00753F8C"/>
    <w:rsid w:val="00755B22"/>
    <w:rsid w:val="00755B2F"/>
    <w:rsid w:val="007573E5"/>
    <w:rsid w:val="007600D1"/>
    <w:rsid w:val="00760BA8"/>
    <w:rsid w:val="0076341C"/>
    <w:rsid w:val="0076595B"/>
    <w:rsid w:val="0077177C"/>
    <w:rsid w:val="007719D9"/>
    <w:rsid w:val="00780027"/>
    <w:rsid w:val="00780C6A"/>
    <w:rsid w:val="00781516"/>
    <w:rsid w:val="007818EC"/>
    <w:rsid w:val="00787584"/>
    <w:rsid w:val="007877E4"/>
    <w:rsid w:val="0079117D"/>
    <w:rsid w:val="00794684"/>
    <w:rsid w:val="00795E82"/>
    <w:rsid w:val="00795F0F"/>
    <w:rsid w:val="007A1E47"/>
    <w:rsid w:val="007A3460"/>
    <w:rsid w:val="007B5A5B"/>
    <w:rsid w:val="007B7876"/>
    <w:rsid w:val="007C14F1"/>
    <w:rsid w:val="007C1BB8"/>
    <w:rsid w:val="007C7D6D"/>
    <w:rsid w:val="007D14D7"/>
    <w:rsid w:val="007D3739"/>
    <w:rsid w:val="007E0783"/>
    <w:rsid w:val="007E0C34"/>
    <w:rsid w:val="007E155A"/>
    <w:rsid w:val="007E5507"/>
    <w:rsid w:val="007E7F81"/>
    <w:rsid w:val="007F15F4"/>
    <w:rsid w:val="007F391B"/>
    <w:rsid w:val="007F3989"/>
    <w:rsid w:val="007F444E"/>
    <w:rsid w:val="007F5688"/>
    <w:rsid w:val="007F6685"/>
    <w:rsid w:val="007F73BC"/>
    <w:rsid w:val="007F784D"/>
    <w:rsid w:val="008024F5"/>
    <w:rsid w:val="00803C10"/>
    <w:rsid w:val="008050B6"/>
    <w:rsid w:val="00806D5B"/>
    <w:rsid w:val="008077F4"/>
    <w:rsid w:val="00813716"/>
    <w:rsid w:val="00815222"/>
    <w:rsid w:val="00815D65"/>
    <w:rsid w:val="008169A8"/>
    <w:rsid w:val="00816D1D"/>
    <w:rsid w:val="008204FD"/>
    <w:rsid w:val="00826077"/>
    <w:rsid w:val="00826127"/>
    <w:rsid w:val="00830606"/>
    <w:rsid w:val="008375D9"/>
    <w:rsid w:val="008400D8"/>
    <w:rsid w:val="00840FD2"/>
    <w:rsid w:val="008413C6"/>
    <w:rsid w:val="00844217"/>
    <w:rsid w:val="00844C69"/>
    <w:rsid w:val="00847576"/>
    <w:rsid w:val="0084795E"/>
    <w:rsid w:val="00851904"/>
    <w:rsid w:val="00853918"/>
    <w:rsid w:val="0085590B"/>
    <w:rsid w:val="0086075D"/>
    <w:rsid w:val="0086097E"/>
    <w:rsid w:val="00860EA9"/>
    <w:rsid w:val="00864CB4"/>
    <w:rsid w:val="008668F1"/>
    <w:rsid w:val="008706A5"/>
    <w:rsid w:val="008716A4"/>
    <w:rsid w:val="00871A9F"/>
    <w:rsid w:val="00872A66"/>
    <w:rsid w:val="00873186"/>
    <w:rsid w:val="00873A59"/>
    <w:rsid w:val="00873FF7"/>
    <w:rsid w:val="008752BE"/>
    <w:rsid w:val="00882845"/>
    <w:rsid w:val="00885176"/>
    <w:rsid w:val="00885445"/>
    <w:rsid w:val="00887015"/>
    <w:rsid w:val="00890E98"/>
    <w:rsid w:val="008913B9"/>
    <w:rsid w:val="0089355A"/>
    <w:rsid w:val="00894105"/>
    <w:rsid w:val="00894B4D"/>
    <w:rsid w:val="008A1907"/>
    <w:rsid w:val="008A4201"/>
    <w:rsid w:val="008A5608"/>
    <w:rsid w:val="008A690C"/>
    <w:rsid w:val="008B31C5"/>
    <w:rsid w:val="008B7DD1"/>
    <w:rsid w:val="008B7FBC"/>
    <w:rsid w:val="008C2729"/>
    <w:rsid w:val="008C3584"/>
    <w:rsid w:val="008C4418"/>
    <w:rsid w:val="008C44B8"/>
    <w:rsid w:val="008C4FE3"/>
    <w:rsid w:val="008C5352"/>
    <w:rsid w:val="008C551D"/>
    <w:rsid w:val="008D123B"/>
    <w:rsid w:val="008D2FF7"/>
    <w:rsid w:val="008D58E9"/>
    <w:rsid w:val="008D6ACB"/>
    <w:rsid w:val="008D6CCB"/>
    <w:rsid w:val="008E0A88"/>
    <w:rsid w:val="008E0FCF"/>
    <w:rsid w:val="008E224F"/>
    <w:rsid w:val="008E4305"/>
    <w:rsid w:val="008E6037"/>
    <w:rsid w:val="008F22DD"/>
    <w:rsid w:val="00900B5C"/>
    <w:rsid w:val="00900D45"/>
    <w:rsid w:val="00901CD2"/>
    <w:rsid w:val="00901DC4"/>
    <w:rsid w:val="00911829"/>
    <w:rsid w:val="00911EBD"/>
    <w:rsid w:val="009123BD"/>
    <w:rsid w:val="009133F0"/>
    <w:rsid w:val="00913514"/>
    <w:rsid w:val="00914CB5"/>
    <w:rsid w:val="00915B9D"/>
    <w:rsid w:val="009170B9"/>
    <w:rsid w:val="009217DE"/>
    <w:rsid w:val="00921827"/>
    <w:rsid w:val="009226F7"/>
    <w:rsid w:val="00923864"/>
    <w:rsid w:val="00927D92"/>
    <w:rsid w:val="00931221"/>
    <w:rsid w:val="00931D1A"/>
    <w:rsid w:val="00934EE1"/>
    <w:rsid w:val="0093689F"/>
    <w:rsid w:val="00937A6D"/>
    <w:rsid w:val="00940035"/>
    <w:rsid w:val="00947E01"/>
    <w:rsid w:val="009501CF"/>
    <w:rsid w:val="009519B5"/>
    <w:rsid w:val="00954B95"/>
    <w:rsid w:val="00954CF9"/>
    <w:rsid w:val="00955A58"/>
    <w:rsid w:val="00957488"/>
    <w:rsid w:val="00957723"/>
    <w:rsid w:val="00957DA8"/>
    <w:rsid w:val="00960889"/>
    <w:rsid w:val="0097131B"/>
    <w:rsid w:val="0097386F"/>
    <w:rsid w:val="00974C9F"/>
    <w:rsid w:val="0097632C"/>
    <w:rsid w:val="00976736"/>
    <w:rsid w:val="00982AC7"/>
    <w:rsid w:val="0098470A"/>
    <w:rsid w:val="0098560C"/>
    <w:rsid w:val="00985DF3"/>
    <w:rsid w:val="00992457"/>
    <w:rsid w:val="0099297B"/>
    <w:rsid w:val="00993BFD"/>
    <w:rsid w:val="009940BE"/>
    <w:rsid w:val="00997900"/>
    <w:rsid w:val="009A1363"/>
    <w:rsid w:val="009A47DC"/>
    <w:rsid w:val="009A4C7A"/>
    <w:rsid w:val="009A6DC9"/>
    <w:rsid w:val="009A7472"/>
    <w:rsid w:val="009B0352"/>
    <w:rsid w:val="009B0FA2"/>
    <w:rsid w:val="009B16D2"/>
    <w:rsid w:val="009B5F46"/>
    <w:rsid w:val="009B7CE9"/>
    <w:rsid w:val="009C0756"/>
    <w:rsid w:val="009C0F12"/>
    <w:rsid w:val="009C15CF"/>
    <w:rsid w:val="009C35A3"/>
    <w:rsid w:val="009C3FFF"/>
    <w:rsid w:val="009C517C"/>
    <w:rsid w:val="009C5DC2"/>
    <w:rsid w:val="009D29AE"/>
    <w:rsid w:val="009D55B5"/>
    <w:rsid w:val="009D72FA"/>
    <w:rsid w:val="009E382E"/>
    <w:rsid w:val="009E4DF8"/>
    <w:rsid w:val="009E5240"/>
    <w:rsid w:val="009E5ADC"/>
    <w:rsid w:val="009E6AF5"/>
    <w:rsid w:val="009E6FE6"/>
    <w:rsid w:val="009E75AF"/>
    <w:rsid w:val="009F169D"/>
    <w:rsid w:val="009F16BE"/>
    <w:rsid w:val="009F1EFD"/>
    <w:rsid w:val="009F43F0"/>
    <w:rsid w:val="009F48F9"/>
    <w:rsid w:val="009F58FB"/>
    <w:rsid w:val="009F5C71"/>
    <w:rsid w:val="009F72FC"/>
    <w:rsid w:val="009F7DE3"/>
    <w:rsid w:val="00A03F8F"/>
    <w:rsid w:val="00A075F1"/>
    <w:rsid w:val="00A12896"/>
    <w:rsid w:val="00A12F2B"/>
    <w:rsid w:val="00A133B8"/>
    <w:rsid w:val="00A14300"/>
    <w:rsid w:val="00A163F7"/>
    <w:rsid w:val="00A233A3"/>
    <w:rsid w:val="00A267D9"/>
    <w:rsid w:val="00A278B6"/>
    <w:rsid w:val="00A33098"/>
    <w:rsid w:val="00A331D9"/>
    <w:rsid w:val="00A33C51"/>
    <w:rsid w:val="00A37218"/>
    <w:rsid w:val="00A37F3B"/>
    <w:rsid w:val="00A412A7"/>
    <w:rsid w:val="00A4230D"/>
    <w:rsid w:val="00A44D04"/>
    <w:rsid w:val="00A5083D"/>
    <w:rsid w:val="00A52717"/>
    <w:rsid w:val="00A5505D"/>
    <w:rsid w:val="00A57F43"/>
    <w:rsid w:val="00A61130"/>
    <w:rsid w:val="00A62014"/>
    <w:rsid w:val="00A654AF"/>
    <w:rsid w:val="00A66F0A"/>
    <w:rsid w:val="00A672E3"/>
    <w:rsid w:val="00A73C8C"/>
    <w:rsid w:val="00A750EE"/>
    <w:rsid w:val="00A80E77"/>
    <w:rsid w:val="00A83C0C"/>
    <w:rsid w:val="00A843D5"/>
    <w:rsid w:val="00A90A73"/>
    <w:rsid w:val="00A9436C"/>
    <w:rsid w:val="00A94610"/>
    <w:rsid w:val="00A94E68"/>
    <w:rsid w:val="00A9579D"/>
    <w:rsid w:val="00AA3D2A"/>
    <w:rsid w:val="00AA5337"/>
    <w:rsid w:val="00AA6A2E"/>
    <w:rsid w:val="00AB0260"/>
    <w:rsid w:val="00AB063D"/>
    <w:rsid w:val="00AB0FC0"/>
    <w:rsid w:val="00AB577B"/>
    <w:rsid w:val="00AB7E2E"/>
    <w:rsid w:val="00AC06DC"/>
    <w:rsid w:val="00AC0808"/>
    <w:rsid w:val="00AC1A0F"/>
    <w:rsid w:val="00AC22D4"/>
    <w:rsid w:val="00AC3705"/>
    <w:rsid w:val="00AC45D0"/>
    <w:rsid w:val="00AC5393"/>
    <w:rsid w:val="00AC5A16"/>
    <w:rsid w:val="00AC7AA1"/>
    <w:rsid w:val="00AD0588"/>
    <w:rsid w:val="00AD1047"/>
    <w:rsid w:val="00AD2C9D"/>
    <w:rsid w:val="00AD33BB"/>
    <w:rsid w:val="00AD542E"/>
    <w:rsid w:val="00AD6F11"/>
    <w:rsid w:val="00AD75D8"/>
    <w:rsid w:val="00AE0167"/>
    <w:rsid w:val="00AE0B7D"/>
    <w:rsid w:val="00AE44BE"/>
    <w:rsid w:val="00AE7038"/>
    <w:rsid w:val="00AF1220"/>
    <w:rsid w:val="00AF20AD"/>
    <w:rsid w:val="00AF2344"/>
    <w:rsid w:val="00AF23D4"/>
    <w:rsid w:val="00AF70C0"/>
    <w:rsid w:val="00AF70D9"/>
    <w:rsid w:val="00AF73D4"/>
    <w:rsid w:val="00B00BFA"/>
    <w:rsid w:val="00B00C00"/>
    <w:rsid w:val="00B01D7A"/>
    <w:rsid w:val="00B04824"/>
    <w:rsid w:val="00B060A3"/>
    <w:rsid w:val="00B10575"/>
    <w:rsid w:val="00B10748"/>
    <w:rsid w:val="00B10867"/>
    <w:rsid w:val="00B13A89"/>
    <w:rsid w:val="00B13C09"/>
    <w:rsid w:val="00B15565"/>
    <w:rsid w:val="00B21499"/>
    <w:rsid w:val="00B23619"/>
    <w:rsid w:val="00B270D2"/>
    <w:rsid w:val="00B32057"/>
    <w:rsid w:val="00B33C25"/>
    <w:rsid w:val="00B350D3"/>
    <w:rsid w:val="00B350FE"/>
    <w:rsid w:val="00B4013E"/>
    <w:rsid w:val="00B42679"/>
    <w:rsid w:val="00B42CAF"/>
    <w:rsid w:val="00B436A0"/>
    <w:rsid w:val="00B45C7D"/>
    <w:rsid w:val="00B4740A"/>
    <w:rsid w:val="00B47422"/>
    <w:rsid w:val="00B51D33"/>
    <w:rsid w:val="00B5311B"/>
    <w:rsid w:val="00B5517B"/>
    <w:rsid w:val="00B56A90"/>
    <w:rsid w:val="00B574DA"/>
    <w:rsid w:val="00B734D7"/>
    <w:rsid w:val="00B73C6E"/>
    <w:rsid w:val="00B741F1"/>
    <w:rsid w:val="00B74D14"/>
    <w:rsid w:val="00B7541D"/>
    <w:rsid w:val="00B76CE8"/>
    <w:rsid w:val="00B77696"/>
    <w:rsid w:val="00B77E81"/>
    <w:rsid w:val="00B80306"/>
    <w:rsid w:val="00B80907"/>
    <w:rsid w:val="00B876F5"/>
    <w:rsid w:val="00B9284A"/>
    <w:rsid w:val="00B93D95"/>
    <w:rsid w:val="00B94FB6"/>
    <w:rsid w:val="00B955B9"/>
    <w:rsid w:val="00B97A44"/>
    <w:rsid w:val="00B97D55"/>
    <w:rsid w:val="00BA1364"/>
    <w:rsid w:val="00BA19F6"/>
    <w:rsid w:val="00BA5AE6"/>
    <w:rsid w:val="00BB03BD"/>
    <w:rsid w:val="00BB065A"/>
    <w:rsid w:val="00BB13ED"/>
    <w:rsid w:val="00BB3E53"/>
    <w:rsid w:val="00BB4A29"/>
    <w:rsid w:val="00BC19E8"/>
    <w:rsid w:val="00BC4436"/>
    <w:rsid w:val="00BC6212"/>
    <w:rsid w:val="00BC6D19"/>
    <w:rsid w:val="00BD1BBB"/>
    <w:rsid w:val="00BD216A"/>
    <w:rsid w:val="00BD2551"/>
    <w:rsid w:val="00BD3F7C"/>
    <w:rsid w:val="00BD492B"/>
    <w:rsid w:val="00BD7ABA"/>
    <w:rsid w:val="00BD7EF1"/>
    <w:rsid w:val="00BE010F"/>
    <w:rsid w:val="00BE1440"/>
    <w:rsid w:val="00BE2E8C"/>
    <w:rsid w:val="00BE36E4"/>
    <w:rsid w:val="00BE3ACB"/>
    <w:rsid w:val="00BE592E"/>
    <w:rsid w:val="00BE6409"/>
    <w:rsid w:val="00BE6903"/>
    <w:rsid w:val="00BE7FB1"/>
    <w:rsid w:val="00BF00D4"/>
    <w:rsid w:val="00BF6E73"/>
    <w:rsid w:val="00C03DAC"/>
    <w:rsid w:val="00C053CD"/>
    <w:rsid w:val="00C05524"/>
    <w:rsid w:val="00C056EB"/>
    <w:rsid w:val="00C07414"/>
    <w:rsid w:val="00C1066E"/>
    <w:rsid w:val="00C1162D"/>
    <w:rsid w:val="00C16FC5"/>
    <w:rsid w:val="00C214A3"/>
    <w:rsid w:val="00C24A26"/>
    <w:rsid w:val="00C26A44"/>
    <w:rsid w:val="00C2708F"/>
    <w:rsid w:val="00C310D8"/>
    <w:rsid w:val="00C316E2"/>
    <w:rsid w:val="00C322A0"/>
    <w:rsid w:val="00C33CBD"/>
    <w:rsid w:val="00C343D2"/>
    <w:rsid w:val="00C34CA8"/>
    <w:rsid w:val="00C35E33"/>
    <w:rsid w:val="00C374A7"/>
    <w:rsid w:val="00C41F4B"/>
    <w:rsid w:val="00C452A7"/>
    <w:rsid w:val="00C479E2"/>
    <w:rsid w:val="00C50394"/>
    <w:rsid w:val="00C5649E"/>
    <w:rsid w:val="00C57B11"/>
    <w:rsid w:val="00C609DC"/>
    <w:rsid w:val="00C61EFF"/>
    <w:rsid w:val="00C62281"/>
    <w:rsid w:val="00C66B6D"/>
    <w:rsid w:val="00C70BD0"/>
    <w:rsid w:val="00C71C86"/>
    <w:rsid w:val="00C75828"/>
    <w:rsid w:val="00C77B4D"/>
    <w:rsid w:val="00C80306"/>
    <w:rsid w:val="00C812D0"/>
    <w:rsid w:val="00C8286F"/>
    <w:rsid w:val="00C836A1"/>
    <w:rsid w:val="00C879E5"/>
    <w:rsid w:val="00C91EB8"/>
    <w:rsid w:val="00C929CA"/>
    <w:rsid w:val="00C954C2"/>
    <w:rsid w:val="00CA32C3"/>
    <w:rsid w:val="00CA6669"/>
    <w:rsid w:val="00CB1DBE"/>
    <w:rsid w:val="00CB5295"/>
    <w:rsid w:val="00CB6C34"/>
    <w:rsid w:val="00CC038B"/>
    <w:rsid w:val="00CC0EBC"/>
    <w:rsid w:val="00CC16C7"/>
    <w:rsid w:val="00CC58A1"/>
    <w:rsid w:val="00CC5ED8"/>
    <w:rsid w:val="00CC64DB"/>
    <w:rsid w:val="00CD03A3"/>
    <w:rsid w:val="00CD206B"/>
    <w:rsid w:val="00CD2417"/>
    <w:rsid w:val="00CD321D"/>
    <w:rsid w:val="00CD5E7E"/>
    <w:rsid w:val="00CE0313"/>
    <w:rsid w:val="00CE4010"/>
    <w:rsid w:val="00CE5BA7"/>
    <w:rsid w:val="00CE6C99"/>
    <w:rsid w:val="00CF1D02"/>
    <w:rsid w:val="00CF32B8"/>
    <w:rsid w:val="00CF76C8"/>
    <w:rsid w:val="00D02AC9"/>
    <w:rsid w:val="00D06EE3"/>
    <w:rsid w:val="00D07877"/>
    <w:rsid w:val="00D12FBF"/>
    <w:rsid w:val="00D13BE6"/>
    <w:rsid w:val="00D16127"/>
    <w:rsid w:val="00D23A94"/>
    <w:rsid w:val="00D255E0"/>
    <w:rsid w:val="00D27465"/>
    <w:rsid w:val="00D31272"/>
    <w:rsid w:val="00D3239B"/>
    <w:rsid w:val="00D32B02"/>
    <w:rsid w:val="00D32CCE"/>
    <w:rsid w:val="00D36052"/>
    <w:rsid w:val="00D36791"/>
    <w:rsid w:val="00D41D5D"/>
    <w:rsid w:val="00D440F2"/>
    <w:rsid w:val="00D474E9"/>
    <w:rsid w:val="00D47DFA"/>
    <w:rsid w:val="00D5335F"/>
    <w:rsid w:val="00D55C0F"/>
    <w:rsid w:val="00D55F31"/>
    <w:rsid w:val="00D56101"/>
    <w:rsid w:val="00D5682A"/>
    <w:rsid w:val="00D56B55"/>
    <w:rsid w:val="00D57286"/>
    <w:rsid w:val="00D572B2"/>
    <w:rsid w:val="00D61478"/>
    <w:rsid w:val="00D70B42"/>
    <w:rsid w:val="00D71BFE"/>
    <w:rsid w:val="00D73907"/>
    <w:rsid w:val="00D73E2F"/>
    <w:rsid w:val="00D80AAA"/>
    <w:rsid w:val="00D810F2"/>
    <w:rsid w:val="00D838AF"/>
    <w:rsid w:val="00D848F9"/>
    <w:rsid w:val="00D866C3"/>
    <w:rsid w:val="00D900F2"/>
    <w:rsid w:val="00D90B5B"/>
    <w:rsid w:val="00D90D39"/>
    <w:rsid w:val="00D91203"/>
    <w:rsid w:val="00D922E9"/>
    <w:rsid w:val="00D92728"/>
    <w:rsid w:val="00D938CB"/>
    <w:rsid w:val="00D93D2E"/>
    <w:rsid w:val="00D95267"/>
    <w:rsid w:val="00D96072"/>
    <w:rsid w:val="00D9715E"/>
    <w:rsid w:val="00DA1A5E"/>
    <w:rsid w:val="00DA2BF3"/>
    <w:rsid w:val="00DA2DE2"/>
    <w:rsid w:val="00DA4D29"/>
    <w:rsid w:val="00DA72A6"/>
    <w:rsid w:val="00DA7A98"/>
    <w:rsid w:val="00DB054B"/>
    <w:rsid w:val="00DB6FD3"/>
    <w:rsid w:val="00DB70A2"/>
    <w:rsid w:val="00DC025D"/>
    <w:rsid w:val="00DC15FC"/>
    <w:rsid w:val="00DC35C6"/>
    <w:rsid w:val="00DC386D"/>
    <w:rsid w:val="00DC3CFD"/>
    <w:rsid w:val="00DC5EEC"/>
    <w:rsid w:val="00DC61FE"/>
    <w:rsid w:val="00DC6B43"/>
    <w:rsid w:val="00DD3F96"/>
    <w:rsid w:val="00DD6269"/>
    <w:rsid w:val="00DD68BA"/>
    <w:rsid w:val="00DE15A4"/>
    <w:rsid w:val="00DE2D91"/>
    <w:rsid w:val="00DE3458"/>
    <w:rsid w:val="00DE6399"/>
    <w:rsid w:val="00DF7A2F"/>
    <w:rsid w:val="00E0031A"/>
    <w:rsid w:val="00E00787"/>
    <w:rsid w:val="00E01A3F"/>
    <w:rsid w:val="00E01BA5"/>
    <w:rsid w:val="00E037BA"/>
    <w:rsid w:val="00E12F33"/>
    <w:rsid w:val="00E13930"/>
    <w:rsid w:val="00E141ED"/>
    <w:rsid w:val="00E14930"/>
    <w:rsid w:val="00E1667E"/>
    <w:rsid w:val="00E16C3B"/>
    <w:rsid w:val="00E16D24"/>
    <w:rsid w:val="00E217F5"/>
    <w:rsid w:val="00E22D4C"/>
    <w:rsid w:val="00E2482F"/>
    <w:rsid w:val="00E250F4"/>
    <w:rsid w:val="00E277B0"/>
    <w:rsid w:val="00E27B3E"/>
    <w:rsid w:val="00E30D80"/>
    <w:rsid w:val="00E36C77"/>
    <w:rsid w:val="00E401F9"/>
    <w:rsid w:val="00E40F0A"/>
    <w:rsid w:val="00E44A54"/>
    <w:rsid w:val="00E463FE"/>
    <w:rsid w:val="00E4778B"/>
    <w:rsid w:val="00E5086D"/>
    <w:rsid w:val="00E5090B"/>
    <w:rsid w:val="00E51454"/>
    <w:rsid w:val="00E559FC"/>
    <w:rsid w:val="00E56858"/>
    <w:rsid w:val="00E56F87"/>
    <w:rsid w:val="00E57A26"/>
    <w:rsid w:val="00E6131D"/>
    <w:rsid w:val="00E61872"/>
    <w:rsid w:val="00E63B0F"/>
    <w:rsid w:val="00E664E4"/>
    <w:rsid w:val="00E71C26"/>
    <w:rsid w:val="00E7323E"/>
    <w:rsid w:val="00E76AAB"/>
    <w:rsid w:val="00E76F91"/>
    <w:rsid w:val="00E82103"/>
    <w:rsid w:val="00E82804"/>
    <w:rsid w:val="00E82DF6"/>
    <w:rsid w:val="00E83573"/>
    <w:rsid w:val="00E8365C"/>
    <w:rsid w:val="00E84133"/>
    <w:rsid w:val="00E87BE2"/>
    <w:rsid w:val="00E90B6D"/>
    <w:rsid w:val="00E9329B"/>
    <w:rsid w:val="00EA5AE5"/>
    <w:rsid w:val="00EA6AA6"/>
    <w:rsid w:val="00EA7B00"/>
    <w:rsid w:val="00EB043D"/>
    <w:rsid w:val="00EB13C3"/>
    <w:rsid w:val="00EB1FC6"/>
    <w:rsid w:val="00EB4F79"/>
    <w:rsid w:val="00EB527E"/>
    <w:rsid w:val="00EB68BE"/>
    <w:rsid w:val="00EB6CE7"/>
    <w:rsid w:val="00EC09CD"/>
    <w:rsid w:val="00EC1229"/>
    <w:rsid w:val="00EC1D73"/>
    <w:rsid w:val="00EC3E41"/>
    <w:rsid w:val="00EC53A3"/>
    <w:rsid w:val="00EC6FB8"/>
    <w:rsid w:val="00ED2AB0"/>
    <w:rsid w:val="00ED33F6"/>
    <w:rsid w:val="00ED7234"/>
    <w:rsid w:val="00EE1248"/>
    <w:rsid w:val="00EE28BE"/>
    <w:rsid w:val="00EE3351"/>
    <w:rsid w:val="00EE4D3B"/>
    <w:rsid w:val="00EE62E9"/>
    <w:rsid w:val="00EE650A"/>
    <w:rsid w:val="00EE7DE5"/>
    <w:rsid w:val="00EF032A"/>
    <w:rsid w:val="00EF12A8"/>
    <w:rsid w:val="00EF214C"/>
    <w:rsid w:val="00EF64FE"/>
    <w:rsid w:val="00F029B2"/>
    <w:rsid w:val="00F0395B"/>
    <w:rsid w:val="00F04DE1"/>
    <w:rsid w:val="00F10AC5"/>
    <w:rsid w:val="00F132E1"/>
    <w:rsid w:val="00F14DDC"/>
    <w:rsid w:val="00F15848"/>
    <w:rsid w:val="00F15BB6"/>
    <w:rsid w:val="00F21EB2"/>
    <w:rsid w:val="00F2262B"/>
    <w:rsid w:val="00F22E95"/>
    <w:rsid w:val="00F235E0"/>
    <w:rsid w:val="00F23D10"/>
    <w:rsid w:val="00F255C8"/>
    <w:rsid w:val="00F26E76"/>
    <w:rsid w:val="00F27A74"/>
    <w:rsid w:val="00F305FD"/>
    <w:rsid w:val="00F30E3D"/>
    <w:rsid w:val="00F352FC"/>
    <w:rsid w:val="00F353D7"/>
    <w:rsid w:val="00F3602B"/>
    <w:rsid w:val="00F36E6B"/>
    <w:rsid w:val="00F3731B"/>
    <w:rsid w:val="00F4075C"/>
    <w:rsid w:val="00F40E21"/>
    <w:rsid w:val="00F41B06"/>
    <w:rsid w:val="00F41B39"/>
    <w:rsid w:val="00F42190"/>
    <w:rsid w:val="00F43228"/>
    <w:rsid w:val="00F43447"/>
    <w:rsid w:val="00F50CC0"/>
    <w:rsid w:val="00F53C8A"/>
    <w:rsid w:val="00F610AF"/>
    <w:rsid w:val="00F61E12"/>
    <w:rsid w:val="00F62F06"/>
    <w:rsid w:val="00F65E7D"/>
    <w:rsid w:val="00F66B44"/>
    <w:rsid w:val="00F67E16"/>
    <w:rsid w:val="00F712F7"/>
    <w:rsid w:val="00F71FF2"/>
    <w:rsid w:val="00F7214B"/>
    <w:rsid w:val="00F818A3"/>
    <w:rsid w:val="00F8513D"/>
    <w:rsid w:val="00F8581D"/>
    <w:rsid w:val="00F90C75"/>
    <w:rsid w:val="00F9168D"/>
    <w:rsid w:val="00F92509"/>
    <w:rsid w:val="00F95B8D"/>
    <w:rsid w:val="00F9643A"/>
    <w:rsid w:val="00F9757A"/>
    <w:rsid w:val="00FA1C39"/>
    <w:rsid w:val="00FA376B"/>
    <w:rsid w:val="00FA7BC4"/>
    <w:rsid w:val="00FC09DC"/>
    <w:rsid w:val="00FC298B"/>
    <w:rsid w:val="00FC5B1D"/>
    <w:rsid w:val="00FC614B"/>
    <w:rsid w:val="00FD3CAC"/>
    <w:rsid w:val="00FD66D8"/>
    <w:rsid w:val="00FE2300"/>
    <w:rsid w:val="00FE3468"/>
    <w:rsid w:val="00FE36BB"/>
    <w:rsid w:val="00FE4636"/>
    <w:rsid w:val="00FE53D1"/>
    <w:rsid w:val="00FE612C"/>
    <w:rsid w:val="00FF06BA"/>
    <w:rsid w:val="00FF07DF"/>
    <w:rsid w:val="00FF4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8328740"/>
  <w15:docId w15:val="{CC50983C-76DE-438B-9D42-D2D0738C1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link w:val="Heading1Char"/>
    <w:uiPriority w:val="9"/>
    <w:qFormat/>
    <w:rsid w:val="001E042C"/>
    <w:pPr>
      <w:widowControl/>
      <w:spacing w:before="100" w:beforeAutospacing="1" w:after="100" w:afterAutospacing="1"/>
      <w:outlineLvl w:val="0"/>
    </w:pPr>
    <w:rPr>
      <w:b/>
      <w:bCs/>
      <w:kern w:val="36"/>
      <w:sz w:val="2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391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  <w:jc w:val="center"/>
    </w:pPr>
    <w:rPr>
      <w:rFonts w:ascii="Helvetica" w:hAnsi="Helvetica"/>
      <w:b/>
    </w:rPr>
  </w:style>
  <w:style w:type="paragraph" w:customStyle="1" w:styleId="PaperTitle">
    <w:name w:val="PaperTitle"/>
    <w:basedOn w:val="Normal"/>
    <w:pPr>
      <w:spacing w:before="100"/>
      <w:jc w:val="center"/>
    </w:pPr>
    <w:rPr>
      <w:rFonts w:ascii="Helvetica" w:hAnsi="Helvetica"/>
      <w:b/>
      <w:sz w:val="22"/>
    </w:rPr>
  </w:style>
  <w:style w:type="paragraph" w:customStyle="1" w:styleId="PaperAuthor">
    <w:name w:val="PaperAuthor"/>
    <w:basedOn w:val="Normal"/>
    <w:pPr>
      <w:spacing w:before="20"/>
      <w:jc w:val="center"/>
    </w:pPr>
    <w:rPr>
      <w:rFonts w:ascii="Helvetica" w:hAnsi="Helvetica"/>
      <w:sz w:val="22"/>
    </w:rPr>
  </w:style>
  <w:style w:type="paragraph" w:customStyle="1" w:styleId="Style1">
    <w:name w:val="Style1"/>
    <w:basedOn w:val="Normal"/>
    <w:pPr>
      <w:spacing w:before="40"/>
    </w:pPr>
    <w:rPr>
      <w:rFonts w:ascii="Arial" w:hAnsi="Arial"/>
      <w:b/>
    </w:rPr>
  </w:style>
  <w:style w:type="paragraph" w:customStyle="1" w:styleId="PaperHeader1">
    <w:name w:val="PaperHeader1"/>
    <w:basedOn w:val="Style1"/>
    <w:pPr>
      <w:widowControl/>
      <w:spacing w:before="240"/>
    </w:pPr>
    <w:rPr>
      <w:rFonts w:ascii="Helvetica" w:hAnsi="Helvetica"/>
      <w:caps/>
    </w:rPr>
  </w:style>
  <w:style w:type="paragraph" w:customStyle="1" w:styleId="PaperBody">
    <w:name w:val="PaperBody"/>
    <w:basedOn w:val="Normal"/>
    <w:pPr>
      <w:spacing w:before="20"/>
    </w:pPr>
    <w:rPr>
      <w:sz w:val="18"/>
    </w:rPr>
  </w:style>
  <w:style w:type="paragraph" w:customStyle="1" w:styleId="PaperHeader2">
    <w:name w:val="PaperHeader2"/>
    <w:basedOn w:val="PaperHeader1"/>
    <w:pPr>
      <w:spacing w:before="120"/>
    </w:pPr>
    <w:rPr>
      <w:sz w:val="16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rPr>
      <w:sz w:val="20"/>
    </w:rPr>
  </w:style>
  <w:style w:type="character" w:styleId="Emphasis">
    <w:name w:val="Emphasis"/>
    <w:qFormat/>
    <w:rPr>
      <w:i/>
      <w:sz w:val="20"/>
    </w:rPr>
  </w:style>
  <w:style w:type="paragraph" w:customStyle="1" w:styleId="PaperSourceCode">
    <w:name w:val="PaperSourceCode"/>
    <w:basedOn w:val="PaperBody"/>
    <w:pPr>
      <w:ind w:left="288"/>
    </w:pPr>
    <w:rPr>
      <w:rFonts w:ascii="Courier New" w:hAnsi="Courier New"/>
    </w:rPr>
  </w:style>
  <w:style w:type="character" w:customStyle="1" w:styleId="HeaderChar">
    <w:name w:val="Header Char"/>
    <w:link w:val="Header"/>
    <w:uiPriority w:val="99"/>
    <w:rsid w:val="00585976"/>
    <w:rPr>
      <w:rFonts w:ascii="Helvetica" w:hAnsi="Helvetica"/>
      <w:b/>
      <w:lang w:val="en-US"/>
    </w:rPr>
  </w:style>
  <w:style w:type="paragraph" w:customStyle="1" w:styleId="AddressBlock">
    <w:name w:val="AddressBlock"/>
    <w:basedOn w:val="PaperBody"/>
    <w:pPr>
      <w:widowControl/>
      <w:ind w:left="720"/>
    </w:pPr>
  </w:style>
  <w:style w:type="character" w:styleId="Hyperlink">
    <w:name w:val="Hyperlink"/>
    <w:uiPriority w:val="99"/>
    <w:unhideWhenUsed/>
    <w:rsid w:val="00564B55"/>
    <w:rPr>
      <w:color w:val="0000FF"/>
      <w:u w:val="single"/>
    </w:rPr>
  </w:style>
  <w:style w:type="character" w:customStyle="1" w:styleId="surname">
    <w:name w:val="surname"/>
    <w:rsid w:val="008C2729"/>
  </w:style>
  <w:style w:type="paragraph" w:styleId="BalloonText">
    <w:name w:val="Balloon Text"/>
    <w:basedOn w:val="Normal"/>
    <w:link w:val="BalloonTextChar"/>
    <w:uiPriority w:val="99"/>
    <w:semiHidden/>
    <w:unhideWhenUsed/>
    <w:rsid w:val="00CC64D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64DB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BB4A2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B4A2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B4A2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B4A2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B4A29"/>
    <w:rPr>
      <w:b/>
      <w:bCs/>
    </w:rPr>
  </w:style>
  <w:style w:type="table" w:styleId="TableGrid">
    <w:name w:val="Table Grid"/>
    <w:basedOn w:val="TableNormal"/>
    <w:uiPriority w:val="59"/>
    <w:rsid w:val="005D18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F032A"/>
    <w:pPr>
      <w:widowControl/>
      <w:spacing w:before="100" w:beforeAutospacing="1" w:after="100" w:afterAutospacing="1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3E777B"/>
    <w:pPr>
      <w:widowControl/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FootnoteText">
    <w:name w:val="footnote text"/>
    <w:basedOn w:val="Normal"/>
    <w:link w:val="FootnoteTextChar"/>
    <w:uiPriority w:val="99"/>
    <w:unhideWhenUsed/>
    <w:rsid w:val="008077F4"/>
  </w:style>
  <w:style w:type="character" w:customStyle="1" w:styleId="FootnoteTextChar">
    <w:name w:val="Footnote Text Char"/>
    <w:basedOn w:val="DefaultParagraphFont"/>
    <w:link w:val="FootnoteText"/>
    <w:uiPriority w:val="99"/>
    <w:rsid w:val="008077F4"/>
  </w:style>
  <w:style w:type="character" w:styleId="FootnoteReference">
    <w:name w:val="footnote reference"/>
    <w:basedOn w:val="DefaultParagraphFont"/>
    <w:uiPriority w:val="99"/>
    <w:semiHidden/>
    <w:unhideWhenUsed/>
    <w:rsid w:val="008077F4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BB13ED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E042C"/>
    <w:rPr>
      <w:b/>
      <w:bCs/>
      <w:kern w:val="36"/>
      <w:sz w:val="28"/>
      <w:szCs w:val="4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E0C34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E0C34"/>
  </w:style>
  <w:style w:type="character" w:styleId="EndnoteReference">
    <w:name w:val="endnote reference"/>
    <w:basedOn w:val="DefaultParagraphFont"/>
    <w:uiPriority w:val="99"/>
    <w:semiHidden/>
    <w:unhideWhenUsed/>
    <w:rsid w:val="007E0C34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2C3A4C"/>
  </w:style>
  <w:style w:type="character" w:customStyle="1" w:styleId="vanity-name">
    <w:name w:val="vanity-name"/>
    <w:basedOn w:val="DefaultParagraphFont"/>
    <w:rsid w:val="002C3A4C"/>
  </w:style>
  <w:style w:type="character" w:customStyle="1" w:styleId="apple-converted-space">
    <w:name w:val="apple-converted-space"/>
    <w:basedOn w:val="DefaultParagraphFont"/>
    <w:rsid w:val="00336D7F"/>
  </w:style>
  <w:style w:type="character" w:customStyle="1" w:styleId="reference-text">
    <w:name w:val="reference-text"/>
    <w:basedOn w:val="DefaultParagraphFont"/>
    <w:rsid w:val="00336D7F"/>
  </w:style>
  <w:style w:type="character" w:customStyle="1" w:styleId="username">
    <w:name w:val="username"/>
    <w:basedOn w:val="DefaultParagraphFont"/>
    <w:rsid w:val="00B42CAF"/>
  </w:style>
  <w:style w:type="character" w:styleId="FollowedHyperlink">
    <w:name w:val="FollowedHyperlink"/>
    <w:basedOn w:val="DefaultParagraphFont"/>
    <w:uiPriority w:val="99"/>
    <w:semiHidden/>
    <w:unhideWhenUsed/>
    <w:rsid w:val="00B42CAF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53C8A"/>
    <w:rPr>
      <w:b/>
      <w:bCs/>
    </w:rPr>
  </w:style>
  <w:style w:type="paragraph" w:styleId="Revision">
    <w:name w:val="Revision"/>
    <w:hidden/>
    <w:uiPriority w:val="99"/>
    <w:semiHidden/>
    <w:rsid w:val="00CE0313"/>
  </w:style>
  <w:style w:type="character" w:customStyle="1" w:styleId="Heading2Char">
    <w:name w:val="Heading 2 Char"/>
    <w:basedOn w:val="DefaultParagraphFont"/>
    <w:link w:val="Heading2"/>
    <w:uiPriority w:val="9"/>
    <w:rsid w:val="00593915"/>
    <w:rPr>
      <w:rFonts w:asciiTheme="majorHAnsi" w:eastAsiaTheme="majorEastAsia" w:hAnsiTheme="majorHAnsi" w:cstheme="majorBidi"/>
      <w:color w:val="000000" w:themeColor="text1"/>
      <w:sz w:val="24"/>
      <w:szCs w:val="2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816D1D"/>
    <w:rPr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16D1D"/>
    <w:rPr>
      <w:sz w:val="24"/>
      <w:szCs w:val="24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255E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4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7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5557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626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429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48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5250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350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97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8409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92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5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2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8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3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9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055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894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267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15628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471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299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525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154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15563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7910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30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83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9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609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63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72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289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957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475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1080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040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00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1206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25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4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7298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33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345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460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731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3672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784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08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15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1178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42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9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7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0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7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2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71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918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542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9170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1557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9653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2746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92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7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8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bamford_sp.EMEA\Desktop\WORD_Paper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>
  <b:Source>
    <b:Tag>PhUETT17</b:Tag>
    <b:SourceType>Report</b:SourceType>
    <b:Guid>{2F4FD84A-465C-4229-8DDA-72BDDFB8BC62}</b:Guid>
    <b:Title>Transport for the Next Generation</b:Title>
    <b:Year>2017</b:Year>
    <b:Publisher>PhUSE</b:Publisher>
    <b:Author>
      <b:Author>
        <b:Corporate>PhUSE Emerging Trends and Technologies</b:Corporate>
      </b:Author>
    </b:Author>
    <b:RefOrder>3</b:RefOrder>
  </b:Source>
  <b:Source>
    <b:Tag>Cry17</b:Tag>
    <b:SourceType>ConferenceProceedings</b:SourceType>
    <b:Guid>{E4B2510A-C3FE-407E-9E3F-A8F0323B5773}</b:Guid>
    <b:Title>Technical Rejection Criteria for Study Data - Preliminary Findings</b:Title>
    <b:Year>2017</b:Year>
    <b:Author>
      <b:Author>
        <b:NameList>
          <b:Person>
            <b:Last>Allard</b:Last>
            <b:First>Crystal</b:First>
          </b:Person>
        </b:NameList>
      </b:Author>
    </b:Author>
    <b:City>Boston</b:City>
    <b:Publisher>PhUSE Single Day Event (SDE)</b:Publisher>
    <b:RefOrder>4</b:RefOrder>
  </b:Source>
  <b:Source>
    <b:Tag>Arm17</b:Tag>
    <b:SourceType>ConferenceProceedings</b:SourceType>
    <b:Guid>{1A176161-1C97-4409-9C87-E038507F4BBF}</b:Guid>
    <b:Author>
      <b:Author>
        <b:NameList>
          <b:Person>
            <b:Last>Oliva</b:Last>
            <b:First>Armando</b:First>
          </b:Person>
        </b:NameList>
      </b:Author>
    </b:Author>
    <b:Title>Managing Study Workflow Using the Resource Description Framework (RDF)</b:Title>
    <b:Year>2017</b:Year>
    <b:City>Endinburgh</b:City>
    <b:Publisher>PhUSE Annual Conference</b:Publisher>
    <b:RefOrder>5</b:RefOrder>
  </b:Source>
  <b:Source>
    <b:Tag>CDI17</b:Tag>
    <b:SourceType>InternetSite</b:SourceType>
    <b:Guid>{279C7397-35E2-40DF-AD0F-EBAC935C3CBB}</b:Guid>
    <b:Author>
      <b:Author>
        <b:NameList>
          <b:Person>
            <b:Last>CDISC</b:Last>
          </b:Person>
        </b:NameList>
      </b:Author>
    </b:Author>
    <b:Title>About CDISC</b:Title>
    <b:InternetSiteTitle>CDISC Website</b:InternetSiteTitle>
    <b:YearAccessed>2017</b:YearAccessed>
    <b:MonthAccessed>05</b:MonthAccessed>
    <b:DayAccessed>01</b:DayAccessed>
    <b:URL>https://www.cdisc.org/about</b:URL>
    <b:RefOrder>6</b:RefOrder>
  </b:Source>
  <b:Source>
    <b:Tag>Dec11</b:Tag>
    <b:SourceType>ConferenceProceedings</b:SourceType>
    <b:Guid>{E699334A-BA30-41DA-BC0D-43952458A5C9}</b:Guid>
    <b:Author>
      <b:Author>
        <b:NameList>
          <b:Person>
            <b:Last>Decker</b:Last>
            <b:First>Chris</b:First>
          </b:Person>
        </b:NameList>
      </b:Author>
    </b:Author>
    <b:Title>State of the Union: The Crossroads of CDISC Standards and SAS' Supporting Role</b:Title>
    <b:Year>2011</b:Year>
    <b:City>Las Vegas, Nevada</b:City>
    <b:Publisher>SAS Global Forum 2011</b:Publisher>
    <b:RefOrder>7</b:RefOrder>
  </b:Source>
  <b:Source>
    <b:Tag>W3C18</b:Tag>
    <b:SourceType>InternetSite</b:SourceType>
    <b:Guid>{166287FE-40FC-4E37-845A-C7098CC4DD31}</b:Guid>
    <b:Title>R2RML: RDB to RDF Mapping Language</b:Title>
    <b:Author>
      <b:Author>
        <b:NameList>
          <b:Person>
            <b:Last>W3C</b:Last>
          </b:Person>
        </b:NameList>
      </b:Author>
    </b:Author>
    <b:InternetSiteTitle>W3C Recommendation</b:InternetSiteTitle>
    <b:YearAccessed>2018</b:YearAccessed>
    <b:MonthAccessed>04</b:MonthAccessed>
    <b:DayAccessed>08</b:DayAccessed>
    <b:URL>https://www.w3.org/TR/r2rml/</b:URL>
    <b:RefOrder>2</b:RefOrder>
  </b:Source>
  <b:Source>
    <b:Tag>Sta18</b:Tag>
    <b:SourceType>InternetSite</b:SourceType>
    <b:Guid>{84DFE744-9107-4CF9-8D25-C526626A7B32}</b:Guid>
    <b:Author>
      <b:Author>
        <b:Corporate>Stardog</b:Corporate>
      </b:Author>
    </b:Author>
    <b:Title>Stardog User Manual</b:Title>
    <b:InternetSiteTitle>Stardog Mapping Syntax (SMS)</b:InternetSiteTitle>
    <b:YearAccessed>2018</b:YearAccessed>
    <b:MonthAccessed>04</b:MonthAccessed>
    <b:DayAccessed>08</b:DayAccessed>
    <b:URL>https://www.stardog.com/docs/#_stardog_mapping_syntax</b:URL>
    <b:RefOrder>1</b:RefOrder>
  </b:Source>
</b:Sources>
</file>

<file path=customXml/itemProps1.xml><?xml version="1.0" encoding="utf-8"?>
<ds:datastoreItem xmlns:ds="http://schemas.openxmlformats.org/officeDocument/2006/customXml" ds:itemID="{B4949322-9342-4EC5-BD7E-2FF9982999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WORD_Paper_template.dot</Template>
  <TotalTime>164</TotalTime>
  <Pages>1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Breaking the Mold: Clinical Trials Data as RDF</vt:lpstr>
    </vt:vector>
  </TitlesOfParts>
  <Company>UCB BioSciences</Company>
  <LinksUpToDate>false</LinksUpToDate>
  <CharactersWithSpaces>71</CharactersWithSpaces>
  <SharedDoc>false</SharedDoc>
  <HLinks>
    <vt:vector size="42" baseType="variant">
      <vt:variant>
        <vt:i4>1179683</vt:i4>
      </vt:variant>
      <vt:variant>
        <vt:i4>18</vt:i4>
      </vt:variant>
      <vt:variant>
        <vt:i4>0</vt:i4>
      </vt:variant>
      <vt:variant>
        <vt:i4>5</vt:i4>
      </vt:variant>
      <vt:variant>
        <vt:lpwstr>mailto:NovasTaylor@gmail.com</vt:lpwstr>
      </vt:variant>
      <vt:variant>
        <vt:lpwstr/>
      </vt:variant>
      <vt:variant>
        <vt:i4>393326</vt:i4>
      </vt:variant>
      <vt:variant>
        <vt:i4>15</vt:i4>
      </vt:variant>
      <vt:variant>
        <vt:i4>0</vt:i4>
      </vt:variant>
      <vt:variant>
        <vt:i4>5</vt:i4>
      </vt:variant>
      <vt:variant>
        <vt:lpwstr>mailto:tim.williams@ucb.com</vt:lpwstr>
      </vt:variant>
      <vt:variant>
        <vt:lpwstr/>
      </vt:variant>
      <vt:variant>
        <vt:i4>1179752</vt:i4>
      </vt:variant>
      <vt:variant>
        <vt:i4>12</vt:i4>
      </vt:variant>
      <vt:variant>
        <vt:i4>0</vt:i4>
      </vt:variant>
      <vt:variant>
        <vt:i4>5</vt:i4>
      </vt:variant>
      <vt:variant>
        <vt:lpwstr>http://tortoisesvn.net/docs/release/TortoiseSVN_en/</vt:lpwstr>
      </vt:variant>
      <vt:variant>
        <vt:lpwstr/>
      </vt:variant>
      <vt:variant>
        <vt:i4>2162805</vt:i4>
      </vt:variant>
      <vt:variant>
        <vt:i4>9</vt:i4>
      </vt:variant>
      <vt:variant>
        <vt:i4>0</vt:i4>
      </vt:variant>
      <vt:variant>
        <vt:i4>5</vt:i4>
      </vt:variant>
      <vt:variant>
        <vt:lpwstr>http://svnbook.red-bean.com/en/1.7/</vt:lpwstr>
      </vt:variant>
      <vt:variant>
        <vt:lpwstr/>
      </vt:variant>
      <vt:variant>
        <vt:i4>5636167</vt:i4>
      </vt:variant>
      <vt:variant>
        <vt:i4>6</vt:i4>
      </vt:variant>
      <vt:variant>
        <vt:i4>0</vt:i4>
      </vt:variant>
      <vt:variant>
        <vt:i4>5</vt:i4>
      </vt:variant>
      <vt:variant>
        <vt:lpwstr>http://www.wandisco.com/</vt:lpwstr>
      </vt:variant>
      <vt:variant>
        <vt:lpwstr/>
      </vt:variant>
      <vt:variant>
        <vt:i4>2162731</vt:i4>
      </vt:variant>
      <vt:variant>
        <vt:i4>3</vt:i4>
      </vt:variant>
      <vt:variant>
        <vt:i4>0</vt:i4>
      </vt:variant>
      <vt:variant>
        <vt:i4>5</vt:i4>
      </vt:variant>
      <vt:variant>
        <vt:lpwstr>http://www.collab.net/</vt:lpwstr>
      </vt:variant>
      <vt:variant>
        <vt:lpwstr/>
      </vt:variant>
      <vt:variant>
        <vt:i4>7208994</vt:i4>
      </vt:variant>
      <vt:variant>
        <vt:i4>0</vt:i4>
      </vt:variant>
      <vt:variant>
        <vt:i4>0</vt:i4>
      </vt:variant>
      <vt:variant>
        <vt:i4>5</vt:i4>
      </vt:variant>
      <vt:variant>
        <vt:lpwstr>http://tortoisesvn.tigris.org/svn/tortoisesvn/trunk/src/Resources/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Breaking the Mold: Clinical Trials Data as RDF</dc:title>
  <dc:subject>TT02 - PhUSE 2017</dc:subject>
  <dc:creator>Tim Williams</dc:creator>
  <cp:keywords>Resource Description Framework, RDF, Linked Data, Graph Data, CDISC, SDTM, Onotlogy, SPARQL, Define-XML</cp:keywords>
  <cp:lastModifiedBy>Williams Tim</cp:lastModifiedBy>
  <cp:revision>17</cp:revision>
  <cp:lastPrinted>2017-08-31T15:19:00Z</cp:lastPrinted>
  <dcterms:created xsi:type="dcterms:W3CDTF">2017-08-30T17:01:00Z</dcterms:created>
  <dcterms:modified xsi:type="dcterms:W3CDTF">2018-04-13T14:15:00Z</dcterms:modified>
</cp:coreProperties>
</file>